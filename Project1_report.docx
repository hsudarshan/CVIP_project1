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533DAC55" wp14:editId="00091E3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B92A8B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1DA1DEF020C543CD83F9510A3BDABF0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840">
                                      <w:t>Harsha Sudarshan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4C698CCAF77E4A68A4AF2431E2B6C2D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01D61">
                                      <w:t>CSE573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308DAD9F33E94BA086BBCDA256A53ACA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29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401D61">
                                      <w:t>June 29,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3DAC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2163EE" w:rsidRDefault="00B92A8B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1DA1DEF020C543CD83F9510A3BDABF0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92840">
                                <w:t>Harsha Sudarshan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4C698CCAF77E4A68A4AF2431E2B6C2D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01D61">
                                <w:t>CSE573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308DAD9F33E94BA086BBCDA256A53ACA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2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01D61">
                                <w:t>June 29,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401D61" w:rsidRDefault="00401D61">
          <w:pPr>
            <w:rPr>
              <w:noProof/>
              <w:lang w:eastAsia="en-US"/>
            </w:rPr>
          </w:pPr>
        </w:p>
        <w:p w:rsidR="00401D61" w:rsidRDefault="00401D61">
          <w:pPr>
            <w:rPr>
              <w:noProof/>
              <w:lang w:eastAsia="en-US"/>
            </w:rPr>
          </w:pPr>
        </w:p>
        <w:p w:rsidR="00401D61" w:rsidRDefault="00401D61">
          <w:pPr>
            <w:rPr>
              <w:noProof/>
              <w:lang w:eastAsia="en-US"/>
            </w:rPr>
          </w:pPr>
        </w:p>
        <w:p w:rsidR="00401D61" w:rsidRDefault="00401D61">
          <w:pPr>
            <w:rPr>
              <w:noProof/>
              <w:lang w:eastAsia="en-US"/>
            </w:rPr>
          </w:pPr>
        </w:p>
        <w:p w:rsidR="00401D61" w:rsidRDefault="00401D61">
          <w:pPr>
            <w:rPr>
              <w:noProof/>
              <w:lang w:eastAsia="en-US"/>
            </w:rPr>
          </w:pPr>
        </w:p>
        <w:p w:rsidR="002163EE" w:rsidRDefault="00401D61" w:rsidP="00401D61">
          <w:pPr>
            <w:ind w:firstLine="720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35DA43DF" wp14:editId="116A9A35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4932045</wp:posOffset>
                    </wp:positionV>
                    <wp:extent cx="3943350" cy="1325880"/>
                    <wp:effectExtent l="0" t="0" r="7620" b="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63EE" w:rsidRDefault="00401D61">
                                    <w:pPr>
                                      <w:pStyle w:val="Title"/>
                                    </w:pPr>
                                    <w:r>
                                      <w:t>CSE473/573 Computer Vision and Image Processing</w:t>
                                    </w:r>
                                  </w:p>
                                </w:sdtContent>
                              </w:sdt>
                              <w:p w:rsidR="002163EE" w:rsidRDefault="00B92A8B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01D61">
                                      <w:t>Summer 2016 PROGRAMMING aSSIGNMENT #1</w:t>
                                    </w:r>
                                  </w:sdtContent>
                                </w:sdt>
                              </w:p>
                              <w:p w:rsidR="00401D61" w:rsidRPr="002427DA" w:rsidRDefault="00401D61" w:rsidP="00401D61">
                                <w:pPr>
                                  <w:pStyle w:val="ListParagraph"/>
                                  <w:ind w:left="3960"/>
                                  <w:rPr>
                                    <w:sz w:val="22"/>
                                  </w:rPr>
                                </w:pPr>
                                <w:r w:rsidRPr="002427DA">
                                  <w:rPr>
                                    <w:sz w:val="22"/>
                                  </w:rPr>
                                  <w:t>Harsha Sudarshan</w:t>
                                </w:r>
                              </w:p>
                              <w:p w:rsidR="00401D61" w:rsidRPr="002427DA" w:rsidRDefault="00401D61" w:rsidP="00401D61">
                                <w:pPr>
                                  <w:pStyle w:val="ListParagraph"/>
                                  <w:ind w:left="3960"/>
                                  <w:rPr>
                                    <w:sz w:val="22"/>
                                  </w:rPr>
                                </w:pPr>
                                <w:r w:rsidRPr="002427DA">
                                  <w:rPr>
                                    <w:sz w:val="22"/>
                                  </w:rPr>
                                  <w:t>harshasu@buffalo.edu</w:t>
                                </w:r>
                                <w:bookmarkStart w:id="5" w:name="_GoBack"/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DA43DF" id="Text Box 21" o:spid="_x0000_s1027" type="#_x0000_t202" style="position:absolute;left:0;text-align:left;margin-left:0;margin-top:388.35pt;width:310.5pt;height:104.4pt;z-index:251661312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163EE" w:rsidRDefault="00401D61">
                              <w:pPr>
                                <w:pStyle w:val="Title"/>
                              </w:pPr>
                              <w:r>
                                <w:t>CSE473/573 Computer Vision and Image Processing</w:t>
                              </w:r>
                            </w:p>
                          </w:sdtContent>
                        </w:sdt>
                        <w:p w:rsidR="002163EE" w:rsidRDefault="00B92A8B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01D61">
                                <w:t>Summer 2016 PROGRAMMING aSSIGNMENT #1</w:t>
                              </w:r>
                            </w:sdtContent>
                          </w:sdt>
                        </w:p>
                        <w:p w:rsidR="00401D61" w:rsidRPr="002427DA" w:rsidRDefault="00401D61" w:rsidP="00401D61">
                          <w:pPr>
                            <w:pStyle w:val="ListParagraph"/>
                            <w:ind w:left="3960"/>
                            <w:rPr>
                              <w:sz w:val="22"/>
                            </w:rPr>
                          </w:pPr>
                          <w:r w:rsidRPr="002427DA">
                            <w:rPr>
                              <w:sz w:val="22"/>
                            </w:rPr>
                            <w:t>Harsha Sudarshan</w:t>
                          </w:r>
                        </w:p>
                        <w:p w:rsidR="00401D61" w:rsidRPr="002427DA" w:rsidRDefault="00401D61" w:rsidP="00401D61">
                          <w:pPr>
                            <w:pStyle w:val="ListParagraph"/>
                            <w:ind w:left="3960"/>
                            <w:rPr>
                              <w:sz w:val="22"/>
                            </w:rPr>
                          </w:pPr>
                          <w:r w:rsidRPr="002427DA">
                            <w:rPr>
                              <w:sz w:val="22"/>
                            </w:rPr>
                            <w:t>harshasu@buffalo.edu</w:t>
                          </w:r>
                          <w:bookmarkStart w:id="6" w:name="_GoBack"/>
                          <w:bookmarkEnd w:id="6"/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inline distT="0" distB="0" distL="0" distR="0">
                <wp:extent cx="5905500" cy="10287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ena_gray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6941" cy="1028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806E6">
            <w:br w:type="page"/>
          </w:r>
        </w:p>
      </w:sdtContent>
    </w:sdt>
    <w:bookmarkEnd w:id="4"/>
    <w:bookmarkEnd w:id="3"/>
    <w:bookmarkEnd w:id="2"/>
    <w:bookmarkEnd w:id="1"/>
    <w:bookmarkEnd w:id="0"/>
    <w:p w:rsidR="002163EE" w:rsidRDefault="00401D61" w:rsidP="00401D61">
      <w:pPr>
        <w:pStyle w:val="Heading1"/>
        <w:numPr>
          <w:ilvl w:val="0"/>
          <w:numId w:val="8"/>
        </w:numPr>
      </w:pPr>
      <w:r>
        <w:lastRenderedPageBreak/>
        <w:t>1D and 2D Convolution on Images</w:t>
      </w:r>
    </w:p>
    <w:p w:rsidR="00161621" w:rsidRPr="003036F7" w:rsidRDefault="00161621" w:rsidP="00161621">
      <w:pPr>
        <w:ind w:left="720"/>
        <w:rPr>
          <w:sz w:val="24"/>
          <w:szCs w:val="24"/>
        </w:rPr>
      </w:pPr>
      <w:r w:rsidRPr="003036F7">
        <w:rPr>
          <w:sz w:val="24"/>
          <w:szCs w:val="24"/>
        </w:rPr>
        <w:t>The objective is to implement edge filtering using Sobel filter using 1D and 2D convolution.</w:t>
      </w:r>
    </w:p>
    <w:p w:rsidR="00161621" w:rsidRPr="003036F7" w:rsidRDefault="00161621" w:rsidP="00161621">
      <w:pPr>
        <w:ind w:left="720"/>
        <w:rPr>
          <w:sz w:val="24"/>
          <w:szCs w:val="24"/>
        </w:rPr>
      </w:pPr>
      <w:r w:rsidRPr="003036F7">
        <w:rPr>
          <w:sz w:val="24"/>
          <w:szCs w:val="24"/>
        </w:rPr>
        <w:t>The image used for this is given below:</w:t>
      </w:r>
    </w:p>
    <w:p w:rsidR="00161621" w:rsidRPr="00161621" w:rsidRDefault="00380EEB" w:rsidP="00161621">
      <w:pPr>
        <w:ind w:left="720"/>
        <w:rPr>
          <w:sz w:val="22"/>
        </w:rPr>
      </w:pPr>
      <w:r>
        <w:rPr>
          <w:noProof/>
          <w:sz w:val="22"/>
          <w:lang w:eastAsia="en-US"/>
        </w:rPr>
        <w:t xml:space="preserve">                      </w:t>
      </w:r>
      <w:r w:rsidR="00161621">
        <w:rPr>
          <w:noProof/>
          <w:sz w:val="22"/>
          <w:lang w:eastAsia="en-US"/>
        </w:rPr>
        <w:drawing>
          <wp:inline distT="0" distB="0" distL="0" distR="0">
            <wp:extent cx="48768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na_gra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1" w:rsidRPr="00161621" w:rsidRDefault="00161621" w:rsidP="00161621">
      <w:pPr>
        <w:pStyle w:val="Heading1"/>
        <w:numPr>
          <w:ilvl w:val="1"/>
          <w:numId w:val="8"/>
        </w:numPr>
      </w:pPr>
      <w:r>
        <w:t>2D Convolution on Images</w:t>
      </w:r>
    </w:p>
    <w:p w:rsidR="00161621" w:rsidRDefault="00161621" w:rsidP="00401D61">
      <w:pPr>
        <w:ind w:left="720"/>
        <w:rPr>
          <w:sz w:val="24"/>
        </w:rPr>
      </w:pPr>
    </w:p>
    <w:p w:rsidR="00401D61" w:rsidRDefault="00401D61" w:rsidP="00401D61">
      <w:pPr>
        <w:ind w:left="720"/>
        <w:rPr>
          <w:sz w:val="24"/>
        </w:rPr>
      </w:pPr>
      <w:r>
        <w:rPr>
          <w:sz w:val="24"/>
        </w:rPr>
        <w:t>Sobel filter was implemented by using the below given x and y gradient filters on given image. The convolution was a 2D convolution and it was implemented by using the sliding window technique and by flipping the filter kernels to achieve the desired convolution effect.</w:t>
      </w:r>
    </w:p>
    <w:p w:rsidR="00401D61" w:rsidRDefault="00401D61" w:rsidP="00401D61">
      <w:pPr>
        <w:ind w:left="720"/>
        <w:rPr>
          <w:sz w:val="24"/>
        </w:rPr>
      </w:pPr>
      <w:r>
        <w:rPr>
          <w:sz w:val="24"/>
        </w:rPr>
        <w:t>The filters implemented were:</w:t>
      </w:r>
    </w:p>
    <w:p w:rsidR="00401D61" w:rsidRDefault="00401D61" w:rsidP="00401D61">
      <w:pPr>
        <w:ind w:left="720"/>
        <w:rPr>
          <w:sz w:val="24"/>
        </w:rPr>
      </w:pPr>
      <w:r>
        <w:rPr>
          <w:noProof/>
          <w:lang w:eastAsia="en-US"/>
        </w:rPr>
        <w:drawing>
          <wp:inline distT="0" distB="0" distL="0" distR="0" wp14:anchorId="6E0E6635" wp14:editId="57F97240">
            <wp:extent cx="5486400" cy="68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61" w:rsidRDefault="00401D61" w:rsidP="00401D61">
      <w:pPr>
        <w:ind w:left="720"/>
        <w:rPr>
          <w:sz w:val="24"/>
        </w:rPr>
      </w:pPr>
      <w:r>
        <w:rPr>
          <w:sz w:val="24"/>
        </w:rPr>
        <w:lastRenderedPageBreak/>
        <w:t>The images obtained were:</w:t>
      </w:r>
    </w:p>
    <w:p w:rsidR="00401D61" w:rsidRPr="00401D61" w:rsidRDefault="00401D61" w:rsidP="00401D61">
      <w:pPr>
        <w:ind w:left="720"/>
        <w:rPr>
          <w:sz w:val="24"/>
          <w:u w:val="single"/>
        </w:rPr>
      </w:pPr>
      <w:r w:rsidRPr="00401D61">
        <w:rPr>
          <w:sz w:val="24"/>
          <w:u w:val="single"/>
        </w:rPr>
        <w:t>Applying the x-gradient filter:</w:t>
      </w:r>
    </w:p>
    <w:p w:rsidR="00401D61" w:rsidRDefault="003036F7" w:rsidP="00401D61">
      <w:pPr>
        <w:ind w:left="720"/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>
            <wp:extent cx="7878063" cy="42862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d-Gx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8661" cy="42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</w:p>
    <w:p w:rsidR="00401D61" w:rsidRDefault="00401D61" w:rsidP="00401D61">
      <w:pPr>
        <w:ind w:left="720"/>
        <w:rPr>
          <w:sz w:val="24"/>
        </w:rPr>
      </w:pPr>
      <w:r w:rsidRPr="00401D61">
        <w:rPr>
          <w:sz w:val="24"/>
          <w:u w:val="single"/>
        </w:rPr>
        <w:lastRenderedPageBreak/>
        <w:t>Applying the y-gradient filter:</w:t>
      </w:r>
      <w:r w:rsidR="003036F7">
        <w:rPr>
          <w:noProof/>
          <w:sz w:val="24"/>
          <w:lang w:eastAsia="en-US"/>
        </w:rPr>
        <w:drawing>
          <wp:inline distT="0" distB="0" distL="0" distR="0">
            <wp:extent cx="6858000" cy="5118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d-Gy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1" w:rsidRDefault="00161621" w:rsidP="00401D61">
      <w:pPr>
        <w:ind w:left="720"/>
        <w:rPr>
          <w:sz w:val="24"/>
          <w:u w:val="single"/>
        </w:rPr>
      </w:pPr>
      <w:r w:rsidRPr="00161621">
        <w:rPr>
          <w:sz w:val="24"/>
          <w:u w:val="single"/>
        </w:rPr>
        <w:t>Finally, taking the magnitude of the above two images to form a composite image:</w:t>
      </w:r>
    </w:p>
    <w:p w:rsidR="003036F7" w:rsidRPr="00380EEB" w:rsidRDefault="003036F7" w:rsidP="00401D61">
      <w:pPr>
        <w:ind w:left="720"/>
        <w:rPr>
          <w:sz w:val="24"/>
        </w:rPr>
      </w:pPr>
      <w:r w:rsidRPr="00380EEB">
        <w:rPr>
          <w:noProof/>
          <w:sz w:val="24"/>
          <w:lang w:eastAsia="en-US"/>
        </w:rPr>
        <w:lastRenderedPageBreak/>
        <w:drawing>
          <wp:inline distT="0" distB="0" distL="0" distR="0">
            <wp:extent cx="6858000" cy="5118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d-GMag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1" w:rsidRPr="00380EEB" w:rsidRDefault="00161621" w:rsidP="00401D61">
      <w:pPr>
        <w:ind w:left="720"/>
        <w:rPr>
          <w:sz w:val="24"/>
        </w:rPr>
      </w:pPr>
    </w:p>
    <w:p w:rsidR="00161621" w:rsidRPr="00380EEB" w:rsidRDefault="00161621" w:rsidP="00401D61">
      <w:pPr>
        <w:ind w:left="720"/>
        <w:rPr>
          <w:sz w:val="24"/>
        </w:rPr>
      </w:pPr>
      <w:r w:rsidRPr="00380EEB">
        <w:rPr>
          <w:sz w:val="24"/>
        </w:rPr>
        <w:t>As can be seen, the composite image has the edges (that are inclined towards x and/or y axes), prominently displayed.</w:t>
      </w:r>
    </w:p>
    <w:p w:rsidR="00161621" w:rsidRDefault="00161621" w:rsidP="00401D61">
      <w:pPr>
        <w:ind w:left="720"/>
        <w:rPr>
          <w:sz w:val="24"/>
        </w:rPr>
      </w:pPr>
    </w:p>
    <w:p w:rsidR="00161621" w:rsidRDefault="00161621" w:rsidP="00161621">
      <w:pPr>
        <w:pStyle w:val="Heading1"/>
        <w:numPr>
          <w:ilvl w:val="1"/>
          <w:numId w:val="8"/>
        </w:numPr>
        <w:rPr>
          <w:sz w:val="24"/>
        </w:rPr>
      </w:pPr>
      <w:r>
        <w:rPr>
          <w:sz w:val="24"/>
        </w:rPr>
        <w:t>1D Convolution on Image</w:t>
      </w:r>
    </w:p>
    <w:p w:rsidR="003036F7" w:rsidRPr="003036F7" w:rsidRDefault="003036F7" w:rsidP="003036F7"/>
    <w:p w:rsidR="00161621" w:rsidRDefault="003036F7" w:rsidP="003036F7">
      <w:pPr>
        <w:ind w:left="720"/>
        <w:rPr>
          <w:sz w:val="24"/>
        </w:rPr>
      </w:pPr>
      <w:r>
        <w:rPr>
          <w:sz w:val="24"/>
        </w:rPr>
        <w:t>The effect of 2D convolution can be obtained by using linearly separable filter, where a single filter is split into two and the filters can be applied successively to the image giving us the same effect.</w:t>
      </w:r>
    </w:p>
    <w:p w:rsidR="003036F7" w:rsidRDefault="003036F7" w:rsidP="003036F7">
      <w:pPr>
        <w:ind w:left="720"/>
        <w:rPr>
          <w:sz w:val="24"/>
        </w:rPr>
      </w:pPr>
      <w:r>
        <w:rPr>
          <w:sz w:val="24"/>
        </w:rPr>
        <w:t>The linearly separable filters used were:</w:t>
      </w:r>
    </w:p>
    <w:p w:rsidR="003036F7" w:rsidRDefault="003036F7" w:rsidP="003036F7">
      <w:pPr>
        <w:ind w:left="720"/>
        <w:rPr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F556611" wp14:editId="328C7F97">
            <wp:extent cx="6391275" cy="990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F7" w:rsidRDefault="003036F7" w:rsidP="003036F7">
      <w:pPr>
        <w:ind w:left="720"/>
        <w:rPr>
          <w:sz w:val="24"/>
        </w:rPr>
      </w:pPr>
      <w:r>
        <w:rPr>
          <w:sz w:val="24"/>
        </w:rPr>
        <w:t>As can be observed, these are the same x and y gradient filters used before.</w:t>
      </w:r>
    </w:p>
    <w:p w:rsidR="003036F7" w:rsidRDefault="003036F7" w:rsidP="003036F7">
      <w:pPr>
        <w:ind w:left="720"/>
        <w:rPr>
          <w:sz w:val="24"/>
        </w:rPr>
      </w:pPr>
    </w:p>
    <w:p w:rsidR="003036F7" w:rsidRPr="003036F7" w:rsidRDefault="003036F7" w:rsidP="003036F7">
      <w:pPr>
        <w:ind w:left="720"/>
        <w:rPr>
          <w:sz w:val="24"/>
          <w:u w:val="single"/>
        </w:rPr>
      </w:pPr>
      <w:r w:rsidRPr="003036F7">
        <w:rPr>
          <w:sz w:val="24"/>
          <w:u w:val="single"/>
        </w:rPr>
        <w:t>The effect of applying the x gradient separated filters on the image is:</w:t>
      </w:r>
    </w:p>
    <w:p w:rsidR="00161621" w:rsidRDefault="003036F7" w:rsidP="00401D61">
      <w:pPr>
        <w:ind w:left="720"/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>
            <wp:extent cx="6858000" cy="5118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d-Gx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</w:p>
    <w:p w:rsidR="003036F7" w:rsidRDefault="003036F7" w:rsidP="00401D61">
      <w:pPr>
        <w:ind w:left="720"/>
        <w:rPr>
          <w:sz w:val="24"/>
        </w:rPr>
      </w:pPr>
      <w:r w:rsidRPr="003036F7">
        <w:rPr>
          <w:sz w:val="24"/>
          <w:u w:val="single"/>
        </w:rPr>
        <w:t>The effect of the applying the y gradient separated filters is:</w:t>
      </w:r>
      <w:r>
        <w:rPr>
          <w:sz w:val="24"/>
          <w:u w:val="single"/>
        </w:rPr>
        <w:t xml:space="preserve"> </w:t>
      </w:r>
    </w:p>
    <w:p w:rsidR="003036F7" w:rsidRPr="003036F7" w:rsidRDefault="003036F7" w:rsidP="00401D61">
      <w:pPr>
        <w:ind w:left="720"/>
        <w:rPr>
          <w:sz w:val="24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>
            <wp:extent cx="6858000" cy="5118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d-Gy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F7" w:rsidRDefault="003036F7" w:rsidP="003036F7">
      <w:pPr>
        <w:ind w:left="720"/>
        <w:rPr>
          <w:sz w:val="24"/>
        </w:rPr>
      </w:pPr>
      <w:r>
        <w:rPr>
          <w:sz w:val="24"/>
        </w:rPr>
        <w:t xml:space="preserve">As can be seen by visual inspection, the 2D-convolution filter has the same effect as two successive 1D filters applied. </w:t>
      </w:r>
    </w:p>
    <w:p w:rsidR="003036F7" w:rsidRDefault="003036F7" w:rsidP="003036F7">
      <w:pPr>
        <w:ind w:left="720"/>
        <w:rPr>
          <w:sz w:val="24"/>
        </w:rPr>
      </w:pPr>
      <w:r>
        <w:rPr>
          <w:sz w:val="24"/>
        </w:rPr>
        <w:t xml:space="preserve">The average difference in </w:t>
      </w:r>
      <w:r w:rsidR="00306685">
        <w:rPr>
          <w:sz w:val="24"/>
        </w:rPr>
        <w:t>data arrays for the images resulting from 1D and 2D convolution is less than 0.5, hence practically they produce the same effect.</w:t>
      </w:r>
    </w:p>
    <w:p w:rsidR="00376D3F" w:rsidRDefault="00376D3F" w:rsidP="003036F7">
      <w:pPr>
        <w:ind w:left="720"/>
        <w:rPr>
          <w:sz w:val="24"/>
        </w:rPr>
      </w:pPr>
    </w:p>
    <w:p w:rsidR="00376D3F" w:rsidRDefault="00376D3F" w:rsidP="00376D3F">
      <w:pPr>
        <w:pStyle w:val="Heading1"/>
        <w:numPr>
          <w:ilvl w:val="1"/>
          <w:numId w:val="8"/>
        </w:numPr>
        <w:rPr>
          <w:sz w:val="24"/>
        </w:rPr>
      </w:pPr>
      <w:r>
        <w:rPr>
          <w:sz w:val="24"/>
        </w:rPr>
        <w:t>Computational complexity of 2D filters vs linearly separable 1D filters</w:t>
      </w:r>
    </w:p>
    <w:p w:rsidR="00376D3F" w:rsidRDefault="00376D3F" w:rsidP="00376D3F">
      <w:pPr>
        <w:autoSpaceDE w:val="0"/>
        <w:autoSpaceDN w:val="0"/>
        <w:adjustRightInd w:val="0"/>
        <w:spacing w:before="0" w:after="0" w:line="240" w:lineRule="auto"/>
      </w:pPr>
    </w:p>
    <w:p w:rsidR="00376D3F" w:rsidRDefault="00376D3F" w:rsidP="00376D3F">
      <w:pPr>
        <w:ind w:left="720"/>
        <w:rPr>
          <w:sz w:val="24"/>
        </w:rPr>
      </w:pPr>
      <w:r w:rsidRPr="00376D3F">
        <w:rPr>
          <w:sz w:val="24"/>
        </w:rPr>
        <w:t>The advantage of separating a</w:t>
      </w:r>
      <w:r w:rsidR="009732DE">
        <w:rPr>
          <w:sz w:val="24"/>
        </w:rPr>
        <w:t xml:space="preserve"> separated</w:t>
      </w:r>
      <w:r w:rsidRPr="00376D3F">
        <w:rPr>
          <w:sz w:val="24"/>
        </w:rPr>
        <w:t xml:space="preserve"> filter is that when we perform correlation with</w:t>
      </w:r>
      <w:r>
        <w:rPr>
          <w:sz w:val="24"/>
        </w:rPr>
        <w:t xml:space="preserve"> </w:t>
      </w:r>
      <w:r w:rsidRPr="00376D3F">
        <w:rPr>
          <w:sz w:val="24"/>
        </w:rPr>
        <w:t xml:space="preserve">the matrices on the </w:t>
      </w:r>
      <w:proofErr w:type="gramStart"/>
      <w:r w:rsidRPr="00376D3F">
        <w:rPr>
          <w:sz w:val="24"/>
        </w:rPr>
        <w:t>right</w:t>
      </w:r>
      <w:r w:rsidR="009732DE">
        <w:rPr>
          <w:sz w:val="24"/>
        </w:rPr>
        <w:t>(</w:t>
      </w:r>
      <w:proofErr w:type="gramEnd"/>
      <w:r w:rsidR="009732DE">
        <w:rPr>
          <w:sz w:val="24"/>
        </w:rPr>
        <w:t>referring to the given filters)</w:t>
      </w:r>
      <w:r w:rsidRPr="00376D3F">
        <w:rPr>
          <w:sz w:val="24"/>
        </w:rPr>
        <w:t>, we don’t need to actually perform any multiplications where</w:t>
      </w:r>
      <w:r>
        <w:rPr>
          <w:sz w:val="24"/>
        </w:rPr>
        <w:t xml:space="preserve"> </w:t>
      </w:r>
      <w:r w:rsidRPr="00376D3F">
        <w:rPr>
          <w:sz w:val="24"/>
        </w:rPr>
        <w:t>there are zeros. In fact, it is more convenient to simply write these filters as 3x1 and 1x3,</w:t>
      </w:r>
      <w:r>
        <w:rPr>
          <w:sz w:val="24"/>
        </w:rPr>
        <w:t xml:space="preserve"> </w:t>
      </w:r>
      <w:r w:rsidRPr="00376D3F">
        <w:rPr>
          <w:sz w:val="24"/>
        </w:rPr>
        <w:t>ignoring the zeros. This means that for each pixel in the image, we only need to perform</w:t>
      </w:r>
      <w:r>
        <w:rPr>
          <w:sz w:val="24"/>
        </w:rPr>
        <w:t xml:space="preserve"> </w:t>
      </w:r>
      <w:r w:rsidRPr="00376D3F">
        <w:rPr>
          <w:sz w:val="24"/>
        </w:rPr>
        <w:t xml:space="preserve">6 multiplications instead of 9. </w:t>
      </w:r>
    </w:p>
    <w:p w:rsidR="00376D3F" w:rsidRDefault="00376D3F" w:rsidP="00376D3F">
      <w:pPr>
        <w:ind w:left="720"/>
        <w:rPr>
          <w:sz w:val="24"/>
        </w:rPr>
      </w:pPr>
      <w:r w:rsidRPr="00376D3F">
        <w:rPr>
          <w:sz w:val="24"/>
        </w:rPr>
        <w:t>In ge</w:t>
      </w:r>
      <w:r>
        <w:rPr>
          <w:sz w:val="24"/>
        </w:rPr>
        <w:t>neral, if we can separate a (M</w:t>
      </w:r>
      <w:proofErr w:type="gramStart"/>
      <w:r w:rsidRPr="00376D3F">
        <w:rPr>
          <w:sz w:val="24"/>
        </w:rPr>
        <w:t>)x</w:t>
      </w:r>
      <w:proofErr w:type="gramEnd"/>
      <w:r w:rsidRPr="00376D3F">
        <w:rPr>
          <w:sz w:val="24"/>
        </w:rPr>
        <w:t>(N) filter into</w:t>
      </w:r>
      <w:r>
        <w:rPr>
          <w:sz w:val="24"/>
        </w:rPr>
        <w:t xml:space="preserve"> </w:t>
      </w:r>
      <w:r w:rsidRPr="00376D3F">
        <w:rPr>
          <w:sz w:val="24"/>
        </w:rPr>
        <w:t>two filters that are (</w:t>
      </w:r>
      <w:r>
        <w:rPr>
          <w:sz w:val="24"/>
        </w:rPr>
        <w:t>M</w:t>
      </w:r>
      <w:r w:rsidRPr="00376D3F">
        <w:rPr>
          <w:sz w:val="24"/>
        </w:rPr>
        <w:t>)x1 and 1x(N), the total work we must do in correlation is</w:t>
      </w:r>
      <w:r>
        <w:rPr>
          <w:sz w:val="24"/>
        </w:rPr>
        <w:t xml:space="preserve"> reduced from (MxN</w:t>
      </w:r>
      <w:r w:rsidRPr="00376D3F">
        <w:rPr>
          <w:sz w:val="24"/>
        </w:rPr>
        <w:t>)</w:t>
      </w:r>
      <w:r>
        <w:rPr>
          <w:sz w:val="24"/>
        </w:rPr>
        <w:t>(PQ)</w:t>
      </w:r>
      <w:r w:rsidRPr="00376D3F">
        <w:rPr>
          <w:sz w:val="24"/>
        </w:rPr>
        <w:t xml:space="preserve"> </w:t>
      </w:r>
      <w:r>
        <w:rPr>
          <w:sz w:val="24"/>
        </w:rPr>
        <w:t>to 2(N)(PQ)</w:t>
      </w:r>
      <w:r w:rsidRPr="00376D3F">
        <w:rPr>
          <w:sz w:val="24"/>
        </w:rPr>
        <w:t>.</w:t>
      </w:r>
    </w:p>
    <w:p w:rsidR="00376D3F" w:rsidRDefault="00376D3F" w:rsidP="00376D3F">
      <w:pPr>
        <w:ind w:left="720"/>
        <w:rPr>
          <w:sz w:val="24"/>
        </w:rPr>
      </w:pPr>
    </w:p>
    <w:p w:rsidR="00376D3F" w:rsidRDefault="00380EEB" w:rsidP="00376D3F">
      <w:pPr>
        <w:pStyle w:val="Heading1"/>
        <w:numPr>
          <w:ilvl w:val="0"/>
          <w:numId w:val="8"/>
        </w:numPr>
      </w:pPr>
      <w:r w:rsidRPr="00380EEB">
        <w:t>Histogram equalization</w:t>
      </w:r>
    </w:p>
    <w:p w:rsidR="00380EEB" w:rsidRDefault="00380EEB" w:rsidP="00380EEB">
      <w:pPr>
        <w:ind w:left="720"/>
      </w:pPr>
    </w:p>
    <w:p w:rsidR="00380EEB" w:rsidRDefault="00380EEB" w:rsidP="00380EEB">
      <w:pPr>
        <w:ind w:left="720"/>
        <w:rPr>
          <w:sz w:val="24"/>
        </w:rPr>
      </w:pPr>
      <w:r>
        <w:rPr>
          <w:sz w:val="24"/>
        </w:rPr>
        <w:t>Histogram equalization is a technique for adjusting image intensities to enhance contrast.</w:t>
      </w:r>
    </w:p>
    <w:p w:rsidR="00380EEB" w:rsidRDefault="00380EEB" w:rsidP="00380EEB">
      <w:pPr>
        <w:ind w:left="720"/>
        <w:rPr>
          <w:sz w:val="24"/>
        </w:rPr>
      </w:pPr>
      <w:r>
        <w:rPr>
          <w:sz w:val="24"/>
        </w:rPr>
        <w:t xml:space="preserve">The algorithm provided for the </w:t>
      </w:r>
      <w:r w:rsidR="006C60B5">
        <w:rPr>
          <w:sz w:val="24"/>
        </w:rPr>
        <w:t>image processing was</w:t>
      </w:r>
      <w:r>
        <w:rPr>
          <w:sz w:val="24"/>
        </w:rPr>
        <w:t>:</w:t>
      </w:r>
    </w:p>
    <w:p w:rsidR="00380EEB" w:rsidRPr="00380EEB" w:rsidRDefault="00380EEB" w:rsidP="00380EEB">
      <w:pPr>
        <w:ind w:left="720"/>
        <w:rPr>
          <w:sz w:val="24"/>
        </w:rPr>
      </w:pPr>
      <w:r>
        <w:rPr>
          <w:noProof/>
          <w:lang w:eastAsia="en-US"/>
        </w:rPr>
        <w:drawing>
          <wp:inline distT="0" distB="0" distL="0" distR="0" wp14:anchorId="41CC293D" wp14:editId="7E0006A9">
            <wp:extent cx="6858000" cy="4177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B" w:rsidRDefault="00380EEB" w:rsidP="00380EEB">
      <w:r>
        <w:tab/>
      </w:r>
    </w:p>
    <w:p w:rsidR="00380EEB" w:rsidRDefault="00380EEB" w:rsidP="00380EEB">
      <w:pPr>
        <w:ind w:left="720"/>
        <w:rPr>
          <w:sz w:val="24"/>
        </w:rPr>
      </w:pPr>
      <w:r>
        <w:rPr>
          <w:sz w:val="24"/>
        </w:rPr>
        <w:t>This algorithm was followed closely, apart from the step 4 where the normalizing factor was changed.</w:t>
      </w:r>
    </w:p>
    <w:p w:rsidR="00380EEB" w:rsidRDefault="00380EEB" w:rsidP="00380EEB">
      <w:pPr>
        <w:ind w:left="720"/>
        <w:rPr>
          <w:sz w:val="24"/>
        </w:rPr>
      </w:pPr>
    </w:p>
    <w:p w:rsidR="00380EEB" w:rsidRDefault="00380EEB" w:rsidP="00380EEB">
      <w:pPr>
        <w:ind w:left="720"/>
        <w:rPr>
          <w:sz w:val="24"/>
        </w:rPr>
      </w:pPr>
      <w:r>
        <w:rPr>
          <w:sz w:val="24"/>
        </w:rPr>
        <w:t>As expected, the histogram equalization enhanced the contrast of the images.</w:t>
      </w:r>
    </w:p>
    <w:p w:rsidR="00380EEB" w:rsidRDefault="00380EEB" w:rsidP="00380EEB">
      <w:pPr>
        <w:ind w:left="720"/>
        <w:rPr>
          <w:sz w:val="24"/>
        </w:rPr>
      </w:pPr>
      <w:r w:rsidRPr="00380EEB">
        <w:rPr>
          <w:sz w:val="24"/>
          <w:u w:val="single"/>
        </w:rPr>
        <w:t>The plot of the histogram of the original image and the processed image is:</w:t>
      </w:r>
    </w:p>
    <w:p w:rsidR="00380EEB" w:rsidRPr="00380EEB" w:rsidRDefault="00380EEB" w:rsidP="00380EEB">
      <w:pPr>
        <w:ind w:left="720"/>
        <w:rPr>
          <w:sz w:val="24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>
            <wp:extent cx="6858000" cy="5117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 of histogram of original and transformed imag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B" w:rsidRDefault="00380EEB" w:rsidP="00380EEB">
      <w:pPr>
        <w:ind w:left="720"/>
        <w:rPr>
          <w:sz w:val="24"/>
        </w:rPr>
      </w:pPr>
      <w:r>
        <w:rPr>
          <w:sz w:val="24"/>
        </w:rPr>
        <w:t>As can be observed, the transformed image’s histogram is more evenly spaced out than that of the original image.</w:t>
      </w:r>
    </w:p>
    <w:p w:rsidR="00380EEB" w:rsidRDefault="00380EEB" w:rsidP="00380EEB">
      <w:pPr>
        <w:rPr>
          <w:sz w:val="24"/>
        </w:rPr>
      </w:pPr>
    </w:p>
    <w:p w:rsidR="00380EEB" w:rsidRDefault="00380EEB" w:rsidP="00380EEB">
      <w:pPr>
        <w:rPr>
          <w:sz w:val="24"/>
        </w:rPr>
      </w:pPr>
      <w:r>
        <w:rPr>
          <w:sz w:val="24"/>
        </w:rPr>
        <w:tab/>
      </w:r>
      <w:r w:rsidRPr="00380EEB">
        <w:rPr>
          <w:sz w:val="24"/>
          <w:u w:val="single"/>
        </w:rPr>
        <w:t>The image after processing using the histogram equalization technique:</w:t>
      </w:r>
    </w:p>
    <w:p w:rsidR="00380EEB" w:rsidRDefault="00380EEB" w:rsidP="00380EEB">
      <w:pPr>
        <w:rPr>
          <w:sz w:val="24"/>
        </w:rPr>
      </w:pPr>
      <w:r>
        <w:rPr>
          <w:sz w:val="24"/>
        </w:rPr>
        <w:lastRenderedPageBreak/>
        <w:tab/>
      </w:r>
      <w:r>
        <w:rPr>
          <w:noProof/>
          <w:sz w:val="24"/>
          <w:lang w:eastAsia="en-US"/>
        </w:rPr>
        <w:t xml:space="preserve">                        </w:t>
      </w:r>
      <w:r>
        <w:rPr>
          <w:noProof/>
          <w:sz w:val="24"/>
          <w:lang w:eastAsia="en-US"/>
        </w:rPr>
        <w:drawing>
          <wp:inline distT="0" distB="0" distL="0" distR="0">
            <wp:extent cx="4876800" cy="487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gram_normalized_im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B" w:rsidRDefault="00380EEB" w:rsidP="00380EEB">
      <w:pPr>
        <w:rPr>
          <w:sz w:val="24"/>
        </w:rPr>
      </w:pPr>
    </w:p>
    <w:p w:rsidR="00380EEB" w:rsidRDefault="00380EEB" w:rsidP="00380EEB">
      <w:pPr>
        <w:rPr>
          <w:sz w:val="24"/>
        </w:rPr>
      </w:pPr>
      <w:r>
        <w:rPr>
          <w:sz w:val="24"/>
        </w:rPr>
        <w:tab/>
      </w:r>
    </w:p>
    <w:p w:rsidR="00380EEB" w:rsidRDefault="00380EEB" w:rsidP="00380EEB">
      <w:pPr>
        <w:rPr>
          <w:sz w:val="24"/>
          <w:u w:val="single"/>
        </w:rPr>
      </w:pPr>
      <w:r>
        <w:rPr>
          <w:sz w:val="24"/>
        </w:rPr>
        <w:tab/>
      </w:r>
      <w:r w:rsidRPr="00380EEB">
        <w:rPr>
          <w:sz w:val="24"/>
          <w:u w:val="single"/>
        </w:rPr>
        <w:t>For ease of comparison, the images are placed side-by-side:</w:t>
      </w:r>
    </w:p>
    <w:p w:rsidR="00380EEB" w:rsidRPr="00380EEB" w:rsidRDefault="00380EEB" w:rsidP="00380EEB">
      <w:pPr>
        <w:ind w:left="720"/>
        <w:rPr>
          <w:sz w:val="24"/>
        </w:rPr>
      </w:pPr>
      <w:r>
        <w:rPr>
          <w:sz w:val="24"/>
        </w:rPr>
        <w:t>The image on the left is the original image, the one on the right is the processed image. The increase in contrast is clearly evident from the comparison.</w:t>
      </w:r>
    </w:p>
    <w:p w:rsidR="00380EEB" w:rsidRDefault="00380EEB" w:rsidP="00380EEB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noProof/>
          <w:sz w:val="24"/>
          <w:lang w:eastAsia="en-US"/>
        </w:rPr>
        <w:drawing>
          <wp:inline distT="0" distB="0" distL="0" distR="0">
            <wp:extent cx="68580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al_comparis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B" w:rsidRDefault="00380EEB" w:rsidP="00380EEB">
      <w:pPr>
        <w:rPr>
          <w:sz w:val="24"/>
        </w:rPr>
      </w:pPr>
    </w:p>
    <w:p w:rsidR="00380EEB" w:rsidRDefault="00380EEB" w:rsidP="00380EEB">
      <w:pPr>
        <w:rPr>
          <w:sz w:val="24"/>
        </w:rPr>
      </w:pPr>
    </w:p>
    <w:p w:rsidR="006C60B5" w:rsidRDefault="006C60B5" w:rsidP="006C60B5">
      <w:pPr>
        <w:pStyle w:val="Heading1"/>
        <w:numPr>
          <w:ilvl w:val="0"/>
          <w:numId w:val="8"/>
        </w:numPr>
        <w:rPr>
          <w:b/>
          <w:sz w:val="24"/>
          <w:u w:val="single"/>
        </w:rPr>
      </w:pPr>
      <w:r w:rsidRPr="006C60B5">
        <w:t>References</w:t>
      </w:r>
      <w:r>
        <w:rPr>
          <w:b/>
          <w:sz w:val="24"/>
          <w:u w:val="single"/>
        </w:rPr>
        <w:t>:</w:t>
      </w:r>
    </w:p>
    <w:p w:rsidR="006C60B5" w:rsidRPr="006C60B5" w:rsidRDefault="006C60B5" w:rsidP="006C60B5">
      <w:pPr>
        <w:pStyle w:val="ListParagraph"/>
        <w:numPr>
          <w:ilvl w:val="1"/>
          <w:numId w:val="8"/>
        </w:numPr>
        <w:rPr>
          <w:sz w:val="24"/>
        </w:rPr>
      </w:pPr>
      <w:hyperlink r:id="rId22" w:history="1">
        <w:r w:rsidRPr="006C60B5">
          <w:rPr>
            <w:sz w:val="24"/>
          </w:rPr>
          <w:t>https://en.wikipedia.org/wiki/Sobel_operator</w:t>
        </w:r>
      </w:hyperlink>
    </w:p>
    <w:p w:rsidR="006C60B5" w:rsidRPr="006C60B5" w:rsidRDefault="006C60B5" w:rsidP="006C60B5">
      <w:pPr>
        <w:pStyle w:val="ListParagraph"/>
        <w:numPr>
          <w:ilvl w:val="1"/>
          <w:numId w:val="8"/>
        </w:numPr>
        <w:rPr>
          <w:sz w:val="24"/>
        </w:rPr>
      </w:pPr>
      <w:hyperlink r:id="rId23" w:history="1">
        <w:r w:rsidRPr="006C60B5">
          <w:rPr>
            <w:sz w:val="24"/>
          </w:rPr>
          <w:t>http://homepages.inf.ed.ac.uk/rbf/HIPR2/sobel.htm</w:t>
        </w:r>
      </w:hyperlink>
    </w:p>
    <w:p w:rsidR="006C60B5" w:rsidRPr="006C60B5" w:rsidRDefault="006C60B5" w:rsidP="006C60B5">
      <w:pPr>
        <w:pStyle w:val="ListParagraph"/>
        <w:numPr>
          <w:ilvl w:val="1"/>
          <w:numId w:val="8"/>
        </w:numPr>
        <w:rPr>
          <w:sz w:val="24"/>
        </w:rPr>
      </w:pPr>
      <w:hyperlink r:id="rId24" w:history="1">
        <w:r w:rsidRPr="006C60B5">
          <w:rPr>
            <w:sz w:val="24"/>
          </w:rPr>
          <w:t>http://juanreyero.com/article/python/python-convolution.html</w:t>
        </w:r>
      </w:hyperlink>
    </w:p>
    <w:p w:rsidR="006C60B5" w:rsidRPr="006C60B5" w:rsidRDefault="006C60B5" w:rsidP="006C60B5">
      <w:pPr>
        <w:pStyle w:val="ListParagraph"/>
        <w:numPr>
          <w:ilvl w:val="1"/>
          <w:numId w:val="8"/>
        </w:numPr>
        <w:rPr>
          <w:sz w:val="24"/>
        </w:rPr>
      </w:pPr>
      <w:hyperlink r:id="rId25" w:history="1">
        <w:r w:rsidRPr="006C60B5">
          <w:rPr>
            <w:sz w:val="24"/>
          </w:rPr>
          <w:t>http://www.songho.ca/dsp/convolution/convolution2d_example.html</w:t>
        </w:r>
      </w:hyperlink>
    </w:p>
    <w:p w:rsidR="006C60B5" w:rsidRDefault="006C60B5" w:rsidP="006C60B5">
      <w:pPr>
        <w:pStyle w:val="ListParagraph"/>
        <w:numPr>
          <w:ilvl w:val="1"/>
          <w:numId w:val="8"/>
        </w:numPr>
        <w:rPr>
          <w:sz w:val="24"/>
        </w:rPr>
      </w:pPr>
      <w:hyperlink r:id="rId26" w:history="1">
        <w:r w:rsidRPr="006C60B5">
          <w:rPr>
            <w:sz w:val="24"/>
          </w:rPr>
          <w:t>https://en.wikipedia.org/wiki/Histogram_equalization</w:t>
        </w:r>
      </w:hyperlink>
    </w:p>
    <w:p w:rsidR="006C60B5" w:rsidRDefault="006C60B5" w:rsidP="006C60B5">
      <w:pPr>
        <w:rPr>
          <w:sz w:val="24"/>
        </w:rPr>
      </w:pPr>
    </w:p>
    <w:p w:rsidR="006C60B5" w:rsidRDefault="006C60B5" w:rsidP="006C60B5">
      <w:pPr>
        <w:pStyle w:val="Heading1"/>
        <w:numPr>
          <w:ilvl w:val="0"/>
          <w:numId w:val="8"/>
        </w:numPr>
      </w:pPr>
      <w:r w:rsidRPr="006C60B5">
        <w:t>Code:</w:t>
      </w:r>
    </w:p>
    <w:p w:rsidR="006C60B5" w:rsidRDefault="006C60B5" w:rsidP="006C60B5">
      <w:pPr>
        <w:ind w:left="720"/>
        <w:rPr>
          <w:sz w:val="24"/>
        </w:rPr>
      </w:pPr>
      <w:r>
        <w:rPr>
          <w:sz w:val="24"/>
        </w:rPr>
        <w:t xml:space="preserve">The filters were implemented in python using functions available in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.</w:t>
      </w:r>
    </w:p>
    <w:p w:rsidR="006C60B5" w:rsidRPr="006C60B5" w:rsidRDefault="006C60B5" w:rsidP="006C60B5">
      <w:pPr>
        <w:ind w:left="720"/>
        <w:rPr>
          <w:sz w:val="24"/>
        </w:rPr>
      </w:pPr>
      <w:r>
        <w:rPr>
          <w:sz w:val="24"/>
        </w:rPr>
        <w:t xml:space="preserve">The code has been submitted in the form on </w:t>
      </w:r>
      <w:proofErr w:type="spellStart"/>
      <w:r>
        <w:rPr>
          <w:sz w:val="24"/>
        </w:rPr>
        <w:t>ipython</w:t>
      </w:r>
      <w:proofErr w:type="spellEnd"/>
      <w:r>
        <w:rPr>
          <w:sz w:val="24"/>
        </w:rPr>
        <w:t xml:space="preserve"> notebook for readability.</w:t>
      </w:r>
    </w:p>
    <w:p w:rsidR="006C60B5" w:rsidRPr="006C60B5" w:rsidRDefault="006C60B5" w:rsidP="006C60B5">
      <w:pPr>
        <w:pStyle w:val="ListParagraph"/>
        <w:ind w:left="1440"/>
      </w:pPr>
    </w:p>
    <w:sectPr w:rsidR="006C60B5" w:rsidRPr="006C60B5" w:rsidSect="00161621">
      <w:footerReference w:type="default" r:id="rId27"/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A8B" w:rsidRDefault="00B92A8B">
      <w:pPr>
        <w:spacing w:before="0" w:after="0" w:line="240" w:lineRule="auto"/>
      </w:pPr>
      <w:r>
        <w:separator/>
      </w:r>
    </w:p>
  </w:endnote>
  <w:endnote w:type="continuationSeparator" w:id="0">
    <w:p w:rsidR="00B92A8B" w:rsidRDefault="00B92A8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427DA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A8B" w:rsidRDefault="00B92A8B">
      <w:pPr>
        <w:spacing w:before="0" w:after="0" w:line="240" w:lineRule="auto"/>
      </w:pPr>
      <w:r>
        <w:separator/>
      </w:r>
    </w:p>
  </w:footnote>
  <w:footnote w:type="continuationSeparator" w:id="0">
    <w:p w:rsidR="00B92A8B" w:rsidRDefault="00B92A8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47315B22"/>
    <w:multiLevelType w:val="hybridMultilevel"/>
    <w:tmpl w:val="A4C80D60"/>
    <w:lvl w:ilvl="0" w:tplc="34AC22DC">
      <w:start w:val="5016"/>
      <w:numFmt w:val="bullet"/>
      <w:lvlText w:val="-"/>
      <w:lvlJc w:val="left"/>
      <w:pPr>
        <w:ind w:left="396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7039786C"/>
    <w:multiLevelType w:val="hybridMultilevel"/>
    <w:tmpl w:val="DAEE8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840"/>
    <w:rsid w:val="00161621"/>
    <w:rsid w:val="002163EE"/>
    <w:rsid w:val="002427DA"/>
    <w:rsid w:val="003036F7"/>
    <w:rsid w:val="00306685"/>
    <w:rsid w:val="00376D3F"/>
    <w:rsid w:val="003806E6"/>
    <w:rsid w:val="00380EEB"/>
    <w:rsid w:val="00401D61"/>
    <w:rsid w:val="006704D8"/>
    <w:rsid w:val="006C60B5"/>
    <w:rsid w:val="009732DE"/>
    <w:rsid w:val="00992840"/>
    <w:rsid w:val="00B92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1314A-0D7B-4F9B-9EA2-F6CF84ADA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401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Histogram_equalization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www.songho.ca/dsp/convolution/convolution2d_example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yperlink" Target="http://juanreyero.com/article/python/python-convolution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yperlink" Target="http://homepages.inf.ed.ac.uk/rbf/HIPR2/sobel.h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yperlink" Target="https://en.wikipedia.org/wiki/Sobel_operator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sha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A1DEF020C543CD83F9510A3BDAB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907EA-2044-4C4D-84BF-150C0C874DDA}"/>
      </w:docPartPr>
      <w:docPartBody>
        <w:p w:rsidR="00000000" w:rsidRDefault="007C724F">
          <w:pPr>
            <w:pStyle w:val="1DA1DEF020C543CD83F9510A3BDABF0B"/>
          </w:pPr>
          <w:r>
            <w:t>[Name]</w:t>
          </w:r>
        </w:p>
      </w:docPartBody>
    </w:docPart>
    <w:docPart>
      <w:docPartPr>
        <w:name w:val="4C698CCAF77E4A68A4AF2431E2B6C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2D5EB2-54DC-4840-9C41-76D267E12972}"/>
      </w:docPartPr>
      <w:docPartBody>
        <w:p w:rsidR="00000000" w:rsidRDefault="007C724F">
          <w:pPr>
            <w:pStyle w:val="4C698CCAF77E4A68A4AF2431E2B6C2D0"/>
          </w:pPr>
          <w:r>
            <w:t>[Course Title]</w:t>
          </w:r>
        </w:p>
      </w:docPartBody>
    </w:docPart>
    <w:docPart>
      <w:docPartPr>
        <w:name w:val="308DAD9F33E94BA086BBCDA256A5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258B4-F383-4DB2-9EDF-C403FA18064D}"/>
      </w:docPartPr>
      <w:docPartBody>
        <w:p w:rsidR="00000000" w:rsidRDefault="007C724F">
          <w:pPr>
            <w:pStyle w:val="308DAD9F33E94BA086BBCDA256A53ACA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24F"/>
    <w:rsid w:val="007C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DC980C7BAB4540B58AB45E83EF08755E">
    <w:name w:val="DC980C7BAB4540B58AB45E83EF08755E"/>
  </w:style>
  <w:style w:type="paragraph" w:customStyle="1" w:styleId="1DA1DEF020C543CD83F9510A3BDABF0B">
    <w:name w:val="1DA1DEF020C543CD83F9510A3BDABF0B"/>
  </w:style>
  <w:style w:type="paragraph" w:customStyle="1" w:styleId="4C698CCAF77E4A68A4AF2431E2B6C2D0">
    <w:name w:val="4C698CCAF77E4A68A4AF2431E2B6C2D0"/>
  </w:style>
  <w:style w:type="paragraph" w:customStyle="1" w:styleId="308DAD9F33E94BA086BBCDA256A53ACA">
    <w:name w:val="308DAD9F33E94BA086BBCDA256A53A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2016-06-29T00:00:00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EDBC0F-9DC8-4B4A-BE8A-F984C51FE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161</TotalTime>
  <Pages>11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CSE473/573 Computer Vision and Image Processing</vt:lpstr>
    </vt:vector>
  </TitlesOfParts>
  <Company/>
  <LinksUpToDate>false</LinksUpToDate>
  <CharactersWithSpaces>3944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CSE473/573 Computer Vision and Image Processing</dc:title>
  <dc:subject>Summer 2016 PROGRAMMING aSSIGNMENT #1</dc:subject>
  <dc:creator>Harsha Sudarshan</dc:creator>
  <cp:keywords>CSE573</cp:keywords>
  <cp:lastModifiedBy>Harsha Sudarshan</cp:lastModifiedBy>
  <cp:revision>5</cp:revision>
  <dcterms:created xsi:type="dcterms:W3CDTF">2016-06-29T15:40:00Z</dcterms:created>
  <dcterms:modified xsi:type="dcterms:W3CDTF">2016-06-29T18:32:00Z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